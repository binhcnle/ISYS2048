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892872" w14:paraId="4168267C" w14:textId="77777777">
        <w:tc>
          <w:tcPr>
            <w:tcW w:w="965" w:type="dxa"/>
            <w:shd w:val="clear" w:color="auto" w:fill="3A3A3A" w:themeFill="text2"/>
          </w:tcPr>
          <w:p w14:paraId="0269762E" w14:textId="77777777" w:rsidR="00892872" w:rsidRDefault="00892872">
            <w:pPr>
              <w:spacing w:before="260"/>
            </w:pPr>
          </w:p>
        </w:tc>
        <w:tc>
          <w:tcPr>
            <w:tcW w:w="518" w:type="dxa"/>
          </w:tcPr>
          <w:p w14:paraId="22E7778A" w14:textId="77777777" w:rsidR="00892872" w:rsidRDefault="00892872">
            <w:pPr>
              <w:spacing w:before="260"/>
            </w:pPr>
          </w:p>
        </w:tc>
        <w:tc>
          <w:tcPr>
            <w:tcW w:w="8581" w:type="dxa"/>
          </w:tcPr>
          <w:p w14:paraId="24E19EC9" w14:textId="77777777" w:rsidR="00892872" w:rsidRDefault="00EB1E06">
            <w:pPr>
              <w:pStyle w:val="Title"/>
            </w:pPr>
            <w:r>
              <w:t>Education App</w:t>
            </w:r>
          </w:p>
          <w:p w14:paraId="7E955198" w14:textId="77777777" w:rsidR="00892872" w:rsidRDefault="00EB1E06" w:rsidP="00EB1E06">
            <w:pPr>
              <w:pStyle w:val="Subtitle"/>
            </w:pPr>
            <w:r>
              <w:t>How to setup – by Binh Le</w:t>
            </w:r>
          </w:p>
        </w:tc>
      </w:tr>
    </w:tbl>
    <w:p w14:paraId="53993D09" w14:textId="77777777" w:rsidR="00892872" w:rsidRDefault="00EB1E06">
      <w:pPr>
        <w:pStyle w:val="Date"/>
      </w:pPr>
      <w:r>
        <w:t xml:space="preserve">This document is to be used only for students </w:t>
      </w:r>
      <w:r>
        <w:rPr>
          <w:lang w:val="vi-VN"/>
        </w:rPr>
        <w:t xml:space="preserve">in class </w:t>
      </w:r>
      <w:r>
        <w:t>ISYS2048</w:t>
      </w:r>
    </w:p>
    <w:p w14:paraId="38C761E1" w14:textId="77777777" w:rsidR="00EB1E06" w:rsidRPr="00EB1E06" w:rsidRDefault="00EB1E06" w:rsidP="00EB1E06">
      <w:pPr>
        <w:pStyle w:val="Heading1"/>
      </w:pPr>
    </w:p>
    <w:p w14:paraId="5402C5E2" w14:textId="77777777" w:rsidR="00892872" w:rsidRDefault="00EB1E06">
      <w:pPr>
        <w:pStyle w:val="Heading1"/>
      </w:pPr>
      <w:r>
        <w:t>Introduction</w:t>
      </w:r>
    </w:p>
    <w:p w14:paraId="096E6471" w14:textId="40C7D449" w:rsidR="00892872" w:rsidRDefault="00033224">
      <w:r>
        <w:t xml:space="preserve">This sample education app is a full stack solution which utilize most of </w:t>
      </w:r>
      <w:r w:rsidR="00BB1FBD">
        <w:t>knowledge delivered in subject ISYS2048 – Developing Mobility Solution</w:t>
      </w:r>
      <w:r w:rsidR="00F35125">
        <w:t>.</w:t>
      </w:r>
      <w:r w:rsidR="00D47E50">
        <w:t xml:space="preserve"> Without understanding of HTML, CSS, Javascript, AngularJS, you may not be able to make any</w:t>
      </w:r>
      <w:r w:rsidR="009C145E">
        <w:t xml:space="preserve"> further change to the product.</w:t>
      </w:r>
    </w:p>
    <w:p w14:paraId="29CEC8F8" w14:textId="77A8FE78" w:rsidR="00B9580D" w:rsidRDefault="00BB0D01">
      <w:r>
        <w:t xml:space="preserve">To start, go to Github </w:t>
      </w:r>
      <w:hyperlink r:id="rId7" w:history="1">
        <w:r w:rsidRPr="004E059E">
          <w:rPr>
            <w:rStyle w:val="Hyperlink"/>
            <w:b/>
          </w:rPr>
          <w:t>https://github.com/mameluke/ISYS2048</w:t>
        </w:r>
      </w:hyperlink>
      <w:r>
        <w:rPr>
          <w:b/>
        </w:rPr>
        <w:t xml:space="preserve">, </w:t>
      </w:r>
      <w:r>
        <w:t>and download the whole directory</w:t>
      </w:r>
      <w:r>
        <w:br/>
      </w:r>
      <w:r>
        <w:rPr>
          <w:noProof/>
          <w:lang w:val="en-GB"/>
        </w:rPr>
        <w:drawing>
          <wp:inline distT="0" distB="0" distL="0" distR="0" wp14:anchorId="310795DC" wp14:editId="4DAD8C6F">
            <wp:extent cx="3912235" cy="1975109"/>
            <wp:effectExtent l="0" t="0" r="0" b="6350"/>
            <wp:docPr id="7" name="Picture 7" descr="/Users/binhle/Dropbox/Screenshots/Screenshot 2017-10-03 13.1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inhle/Dropbox/Screenshots/Screenshot 2017-10-03 13.18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71" cy="197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559F" w14:textId="72CC204C" w:rsidR="00BB0D01" w:rsidRPr="00805BB3" w:rsidRDefault="00805BB3">
      <w:r>
        <w:t>However, you will only need to use the directory “education_app”</w:t>
      </w:r>
    </w:p>
    <w:p w14:paraId="1A031F72" w14:textId="77777777" w:rsidR="00BB0D01" w:rsidRPr="00BB0D01" w:rsidRDefault="00BB0D01"/>
    <w:p w14:paraId="416F11A2" w14:textId="77777777" w:rsidR="00BE7131" w:rsidRDefault="00BE7131">
      <w:pPr>
        <w:rPr>
          <w:rFonts w:asciiTheme="majorHAnsi" w:eastAsiaTheme="majorEastAsia" w:hAnsiTheme="majorHAnsi" w:cstheme="majorBidi"/>
          <w:b/>
          <w:caps/>
          <w:sz w:val="50"/>
          <w:szCs w:val="32"/>
        </w:rPr>
      </w:pPr>
      <w:r>
        <w:br w:type="page"/>
      </w:r>
    </w:p>
    <w:p w14:paraId="6DFAAFC6" w14:textId="18FD1DDB" w:rsidR="009B412F" w:rsidRDefault="00A10934" w:rsidP="00A10934">
      <w:pPr>
        <w:pStyle w:val="Heading1"/>
      </w:pPr>
      <w:r>
        <w:lastRenderedPageBreak/>
        <w:t>Back-end</w:t>
      </w:r>
    </w:p>
    <w:p w14:paraId="59713DAD" w14:textId="3B565907" w:rsidR="00A10934" w:rsidRDefault="00A10934" w:rsidP="00A10934">
      <w:pPr>
        <w:pStyle w:val="Heading2"/>
      </w:pPr>
      <w:r>
        <w:t>Setting up XAMPP</w:t>
      </w:r>
    </w:p>
    <w:p w14:paraId="7308CA8C" w14:textId="72A2853C" w:rsidR="009D5D92" w:rsidRDefault="00A10934" w:rsidP="00F24F90">
      <w:pPr>
        <w:pStyle w:val="ListParagraph"/>
        <w:numPr>
          <w:ilvl w:val="0"/>
          <w:numId w:val="11"/>
        </w:numPr>
      </w:pPr>
      <w:r>
        <w:t xml:space="preserve"> go to </w:t>
      </w:r>
      <w:hyperlink r:id="rId9" w:history="1">
        <w:r w:rsidR="009D5D92" w:rsidRPr="004E059E">
          <w:rPr>
            <w:rStyle w:val="Hyperlink"/>
          </w:rPr>
          <w:t>https://www.apachefriends.org/index.html</w:t>
        </w:r>
      </w:hyperlink>
    </w:p>
    <w:p w14:paraId="18CCB36D" w14:textId="15B8FE51" w:rsidR="00F24F90" w:rsidRDefault="00F24F90" w:rsidP="00F24F90">
      <w:pPr>
        <w:pStyle w:val="ListParagraph"/>
        <w:numPr>
          <w:ilvl w:val="0"/>
          <w:numId w:val="11"/>
        </w:numPr>
      </w:pPr>
      <w:r>
        <w:t>Choose the correct version of your operating system</w:t>
      </w:r>
      <w:r>
        <w:br/>
      </w:r>
      <w:r>
        <w:rPr>
          <w:noProof/>
          <w:lang w:val="en-GB"/>
        </w:rPr>
        <w:drawing>
          <wp:inline distT="0" distB="0" distL="0" distR="0" wp14:anchorId="4BB49EC2" wp14:editId="7F77104B">
            <wp:extent cx="5232400" cy="520700"/>
            <wp:effectExtent l="0" t="0" r="0" b="12700"/>
            <wp:docPr id="3" name="Picture 3" descr="/Users/binhle/Dropbox/Screenshots/Screenshot 2017-10-03 13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inhle/Dropbox/Screenshots/Screenshot 2017-10-03 13.06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2894" w14:textId="2FBD29A5" w:rsidR="00F24F90" w:rsidRDefault="00D96FAA" w:rsidP="00F24F90">
      <w:pPr>
        <w:pStyle w:val="ListParagraph"/>
        <w:numPr>
          <w:ilvl w:val="0"/>
          <w:numId w:val="11"/>
        </w:numPr>
      </w:pPr>
      <w:r>
        <w:t>Once downloaded, following the installer instruction and install the software.</w:t>
      </w:r>
    </w:p>
    <w:p w14:paraId="1B5C3E5E" w14:textId="77777777" w:rsidR="00BE7131" w:rsidRDefault="00D96FAA" w:rsidP="00F24F90">
      <w:pPr>
        <w:pStyle w:val="ListParagraph"/>
        <w:numPr>
          <w:ilvl w:val="0"/>
          <w:numId w:val="11"/>
        </w:numPr>
      </w:pPr>
      <w:r>
        <w:t>Once installed, you can open XAMPP control panel</w:t>
      </w:r>
      <w:r w:rsidR="00BE7131">
        <w:t xml:space="preserve"> then start Apache Server and MySQL Server</w:t>
      </w:r>
      <w:r w:rsidR="00BE7131">
        <w:br/>
      </w:r>
      <w:r w:rsidR="00BE7131">
        <w:rPr>
          <w:noProof/>
          <w:lang w:val="en-GB"/>
        </w:rPr>
        <w:drawing>
          <wp:inline distT="0" distB="0" distL="0" distR="0" wp14:anchorId="2B6AA6C8" wp14:editId="40446826">
            <wp:extent cx="3455035" cy="1484323"/>
            <wp:effectExtent l="0" t="0" r="0" b="0"/>
            <wp:docPr id="4" name="Picture 4" descr="/Users/binhle/Dropbox/Screenshots/Screenshot 2017-10-03 1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inhle/Dropbox/Screenshots/Screenshot 2017-10-03 13.08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89" cy="149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98F0" w14:textId="5FB6092A" w:rsidR="00BE7131" w:rsidRDefault="00BE7131" w:rsidP="00F24F90">
      <w:pPr>
        <w:pStyle w:val="ListParagraph"/>
        <w:numPr>
          <w:ilvl w:val="0"/>
          <w:numId w:val="11"/>
        </w:numPr>
      </w:pPr>
      <w:r>
        <w:t xml:space="preserve">To confirm the server is up and running, open browser and type in </w:t>
      </w:r>
      <w:hyperlink r:id="rId12" w:history="1">
        <w:r w:rsidRPr="004E059E">
          <w:rPr>
            <w:rStyle w:val="Hyperlink"/>
            <w:b/>
          </w:rPr>
          <w:t>http://localhost</w:t>
        </w:r>
      </w:hyperlink>
      <w:r>
        <w:t>. And you will see following page. It means Apache server is running.</w:t>
      </w:r>
      <w:r>
        <w:br/>
      </w:r>
      <w:r>
        <w:rPr>
          <w:noProof/>
          <w:lang w:val="en-GB"/>
        </w:rPr>
        <w:drawing>
          <wp:inline distT="0" distB="0" distL="0" distR="0" wp14:anchorId="0141BC3B" wp14:editId="1EA9A7FF">
            <wp:extent cx="5232400" cy="3086100"/>
            <wp:effectExtent l="0" t="0" r="0" b="12700"/>
            <wp:docPr id="5" name="Picture 5" descr="/Users/binhle/Dropbox/Screenshots/Screenshot 2017-10-03 13.1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inhle/Dropbox/Screenshots/Screenshot 2017-10-03 13.10.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CAA">
        <w:br/>
      </w:r>
    </w:p>
    <w:p w14:paraId="44708C19" w14:textId="181F6B57" w:rsidR="00877204" w:rsidRDefault="00BE7131" w:rsidP="00F24F90">
      <w:pPr>
        <w:pStyle w:val="ListParagraph"/>
        <w:numPr>
          <w:ilvl w:val="0"/>
          <w:numId w:val="11"/>
        </w:numPr>
      </w:pPr>
      <w:r>
        <w:lastRenderedPageBreak/>
        <w:t>To confirm MySQL server is running, click on phpMyAdmin in the menu bar. You will see the following</w:t>
      </w:r>
      <w:r w:rsidR="00877204">
        <w:t>:</w:t>
      </w:r>
      <w:r w:rsidR="00877204">
        <w:br/>
      </w:r>
      <w:r w:rsidR="00877204">
        <w:rPr>
          <w:noProof/>
          <w:lang w:val="en-GB"/>
        </w:rPr>
        <w:drawing>
          <wp:inline distT="0" distB="0" distL="0" distR="0" wp14:anchorId="4BAC6CB4" wp14:editId="33ECA269">
            <wp:extent cx="5232400" cy="3683000"/>
            <wp:effectExtent l="0" t="0" r="0" b="0"/>
            <wp:docPr id="6" name="Picture 6" descr="/Users/binhle/Dropbox/Screenshots/Screenshot 2017-10-03 13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inhle/Dropbox/Screenshots/Screenshot 2017-10-03 13.14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204">
        <w:br/>
      </w:r>
    </w:p>
    <w:p w14:paraId="3B8BB332" w14:textId="6A148F4B" w:rsidR="00D96FAA" w:rsidRDefault="00877204" w:rsidP="00877204">
      <w:pPr>
        <w:pStyle w:val="Heading2"/>
      </w:pPr>
      <w:r>
        <w:t>Import database</w:t>
      </w:r>
      <w:r w:rsidR="00BE7131">
        <w:br/>
      </w:r>
      <w:r w:rsidR="00BE7131">
        <w:br/>
      </w:r>
    </w:p>
    <w:p w14:paraId="2DBC882D" w14:textId="73840608" w:rsidR="00F24F90" w:rsidRDefault="00BB0D01" w:rsidP="00BB0D01">
      <w:pPr>
        <w:pStyle w:val="ListParagraph"/>
        <w:numPr>
          <w:ilvl w:val="0"/>
          <w:numId w:val="12"/>
        </w:numPr>
      </w:pPr>
      <w:r>
        <w:t>In PHPMyAdmin</w:t>
      </w:r>
      <w:r w:rsidR="00813EDE">
        <w:t>, click on import and choose the education.sql (downloaded from github)</w:t>
      </w:r>
      <w:r w:rsidR="00BF140E">
        <w:t>. Then scroll down and click import</w:t>
      </w:r>
      <w:r w:rsidR="00813EDE">
        <w:br/>
      </w:r>
      <w:r w:rsidR="00813EDE">
        <w:rPr>
          <w:noProof/>
          <w:lang w:val="en-GB"/>
        </w:rPr>
        <w:drawing>
          <wp:inline distT="0" distB="0" distL="0" distR="0" wp14:anchorId="493D86A5" wp14:editId="56AC02A4">
            <wp:extent cx="5232400" cy="2679700"/>
            <wp:effectExtent l="0" t="0" r="0" b="12700"/>
            <wp:docPr id="8" name="Picture 8" descr="/Users/binhle/Dropbox/Screenshots/Screenshot 2017-10-03 13.2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inhle/Dropbox/Screenshots/Screenshot 2017-10-03 13.20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4B1C" w14:textId="5A4BED4E" w:rsidR="00BF140E" w:rsidRDefault="00BF140E" w:rsidP="00BB0D01">
      <w:pPr>
        <w:pStyle w:val="ListParagraph"/>
        <w:numPr>
          <w:ilvl w:val="0"/>
          <w:numId w:val="12"/>
        </w:numPr>
      </w:pPr>
      <w:r>
        <w:lastRenderedPageBreak/>
        <w:t>Once import, you can see the database “education” in the database list on the ri</w:t>
      </w:r>
      <w:r w:rsidR="00DF6AA2">
        <w:t>ght:</w:t>
      </w:r>
      <w:r w:rsidR="00E82C11">
        <w:br/>
      </w:r>
      <w:r w:rsidR="00E82C11">
        <w:rPr>
          <w:noProof/>
          <w:lang w:val="en-GB"/>
        </w:rPr>
        <w:drawing>
          <wp:inline distT="0" distB="0" distL="0" distR="0" wp14:anchorId="678C6B88" wp14:editId="7ADE5CFC">
            <wp:extent cx="2857500" cy="1866900"/>
            <wp:effectExtent l="0" t="0" r="12700" b="12700"/>
            <wp:docPr id="9" name="Picture 9" descr="/Users/binhle/Dropbox/Screenshots/Screenshot 2017-10-03 13.2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inhle/Dropbox/Screenshots/Screenshot 2017-10-03 13.25.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C11">
        <w:br/>
        <w:t>Click on that you will see the dabase contain 1 table: “university”</w:t>
      </w:r>
    </w:p>
    <w:p w14:paraId="0360EFD0" w14:textId="77777777" w:rsidR="00FE69BF" w:rsidRDefault="00FE69BF" w:rsidP="00FE69BF"/>
    <w:p w14:paraId="19C29FC7" w14:textId="4F417966" w:rsidR="00FE69BF" w:rsidRDefault="00FE69BF" w:rsidP="00FE69BF">
      <w:pPr>
        <w:pStyle w:val="Heading2"/>
      </w:pPr>
      <w:r>
        <w:t>Seting up files</w:t>
      </w:r>
    </w:p>
    <w:p w14:paraId="1DDB14D3" w14:textId="5ADC37AC" w:rsidR="00FE69BF" w:rsidRDefault="00FE69BF" w:rsidP="00FE69BF">
      <w:r>
        <w:t xml:space="preserve">In the downloaded files from Github, copy both directory </w:t>
      </w:r>
      <w:r w:rsidRPr="00FE69BF">
        <w:rPr>
          <w:b/>
        </w:rPr>
        <w:t>education_api</w:t>
      </w:r>
      <w:r>
        <w:t xml:space="preserve"> and </w:t>
      </w:r>
      <w:r w:rsidRPr="00FE69BF">
        <w:rPr>
          <w:b/>
        </w:rPr>
        <w:t>education_app</w:t>
      </w:r>
      <w:r>
        <w:t xml:space="preserve"> to </w:t>
      </w:r>
      <w:r w:rsidRPr="00FB27B8">
        <w:rPr>
          <w:b/>
        </w:rPr>
        <w:t>htdocs</w:t>
      </w:r>
      <w:r>
        <w:t xml:space="preserve"> directory located inside XAMPP</w:t>
      </w:r>
    </w:p>
    <w:p w14:paraId="5938AD58" w14:textId="5F82E1DB" w:rsidR="00C240C3" w:rsidRDefault="00C240C3" w:rsidP="00C240C3">
      <w:r>
        <w:t xml:space="preserve">To verify back-end run successfully, in browser go to </w:t>
      </w:r>
      <w:hyperlink r:id="rId17" w:history="1">
        <w:r w:rsidRPr="004E059E">
          <w:rPr>
            <w:rStyle w:val="Hyperlink"/>
          </w:rPr>
          <w:t>http://localhost/education_api/university.php</w:t>
        </w:r>
      </w:hyperlink>
    </w:p>
    <w:p w14:paraId="5DB5A852" w14:textId="2D0972AB" w:rsidR="00C240C3" w:rsidRDefault="00C240C3" w:rsidP="00C240C3">
      <w:pPr>
        <w:rPr>
          <w:lang w:val="en-AU"/>
        </w:rPr>
      </w:pPr>
      <w:r>
        <w:t>You will set the list of all records in University table printed out in JSON formated</w:t>
      </w:r>
      <w:r>
        <w:br/>
      </w:r>
      <w:r w:rsidR="00CD4DE0">
        <w:rPr>
          <w:noProof/>
          <w:lang w:val="en-GB"/>
        </w:rPr>
        <w:drawing>
          <wp:inline distT="0" distB="0" distL="0" distR="0" wp14:anchorId="413C7781" wp14:editId="111EA086">
            <wp:extent cx="3112135" cy="1796619"/>
            <wp:effectExtent l="0" t="0" r="12065" b="6985"/>
            <wp:docPr id="10" name="Picture 10" descr="/Users/binhle/Dropbox/Screenshots/Screenshot 2017-10-03 13.3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binhle/Dropbox/Screenshots/Screenshot 2017-10-03 13.31.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93" cy="18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9A29" w14:textId="083A6434" w:rsidR="00CD4DE0" w:rsidRDefault="00CD4DE0" w:rsidP="00C240C3">
      <w:pPr>
        <w:rPr>
          <w:lang w:val="en-AU"/>
        </w:rPr>
      </w:pPr>
      <w:r>
        <w:rPr>
          <w:lang w:val="en-AU"/>
        </w:rPr>
        <w:t>To have better view, you can install following chrome plugin and reload the page</w:t>
      </w:r>
    </w:p>
    <w:p w14:paraId="6C26BA09" w14:textId="64BA02E2" w:rsidR="00CD4DE0" w:rsidRDefault="00CD4DE0" w:rsidP="00C240C3">
      <w:pPr>
        <w:rPr>
          <w:lang w:val="en-AU"/>
        </w:rPr>
      </w:pPr>
      <w:hyperlink r:id="rId19" w:history="1">
        <w:r w:rsidRPr="004E059E">
          <w:rPr>
            <w:rStyle w:val="Hyperlink"/>
            <w:lang w:val="en-AU"/>
          </w:rPr>
          <w:t>https://chrome.google.com/webstore/detail/json-viewer/gbmdgpbipfallnflgajpaliibnhdgobh/related</w:t>
        </w:r>
      </w:hyperlink>
    </w:p>
    <w:p w14:paraId="4407737A" w14:textId="6C7875BC" w:rsidR="00CF0942" w:rsidRDefault="00CF0942">
      <w:pPr>
        <w:rPr>
          <w:lang w:val="en-AU"/>
        </w:rPr>
      </w:pPr>
      <w:r>
        <w:rPr>
          <w:lang w:val="en-AU"/>
        </w:rPr>
        <w:br w:type="page"/>
      </w:r>
    </w:p>
    <w:p w14:paraId="644996F2" w14:textId="7630A03F" w:rsidR="00CD4DE0" w:rsidRDefault="00CF0942" w:rsidP="001A495E">
      <w:pPr>
        <w:pStyle w:val="Heading1"/>
        <w:rPr>
          <w:lang w:val="en-AU"/>
        </w:rPr>
      </w:pPr>
      <w:r>
        <w:rPr>
          <w:lang w:val="en-AU"/>
        </w:rPr>
        <w:lastRenderedPageBreak/>
        <w:t>FRONT-END</w:t>
      </w:r>
    </w:p>
    <w:p w14:paraId="6FD4A24A" w14:textId="359484D5" w:rsidR="005E5F80" w:rsidRDefault="001A495E" w:rsidP="006A37A7">
      <w:pPr>
        <w:pStyle w:val="Heading2"/>
        <w:rPr>
          <w:lang w:val="en-AU"/>
        </w:rPr>
      </w:pPr>
      <w:r>
        <w:rPr>
          <w:lang w:val="en-AU"/>
        </w:rPr>
        <w:t>PhoneGap</w:t>
      </w:r>
    </w:p>
    <w:p w14:paraId="59DAAFBB" w14:textId="1DB8A870" w:rsidR="001A495E" w:rsidRDefault="001A495E" w:rsidP="005E5F80">
      <w:pPr>
        <w:rPr>
          <w:lang w:val="en-AU"/>
        </w:rPr>
      </w:pPr>
      <w:r>
        <w:rPr>
          <w:lang w:val="en-AU"/>
        </w:rPr>
        <w:t>To be able to test on mobile devide, you required to download PhoneGap on both desktop/laptopn and on your mobile.</w:t>
      </w:r>
    </w:p>
    <w:p w14:paraId="29775E41" w14:textId="147ECB24" w:rsidR="006A37A7" w:rsidRDefault="003C3AB1" w:rsidP="005E5F80">
      <w:pPr>
        <w:rPr>
          <w:lang w:val="en-AU"/>
        </w:rPr>
      </w:pPr>
      <w:r>
        <w:rPr>
          <w:lang w:val="en-AU"/>
        </w:rPr>
        <w:t>On</w:t>
      </w:r>
      <w:r w:rsidR="006A37A7">
        <w:rPr>
          <w:lang w:val="en-AU"/>
        </w:rPr>
        <w:t xml:space="preserve"> desktop</w:t>
      </w:r>
      <w:r>
        <w:rPr>
          <w:lang w:val="en-AU"/>
        </w:rPr>
        <w:t>/laptop</w:t>
      </w:r>
      <w:r w:rsidR="006A37A7">
        <w:rPr>
          <w:lang w:val="en-AU"/>
        </w:rPr>
        <w:t xml:space="preserve">, go to </w:t>
      </w:r>
      <w:hyperlink r:id="rId20" w:history="1">
        <w:r w:rsidR="006A37A7" w:rsidRPr="004E059E">
          <w:rPr>
            <w:rStyle w:val="Hyperlink"/>
            <w:lang w:val="en-AU"/>
          </w:rPr>
          <w:t>https://phonegap.com/getstarted/</w:t>
        </w:r>
      </w:hyperlink>
      <w:r w:rsidR="006A37A7">
        <w:rPr>
          <w:lang w:val="en-AU"/>
        </w:rPr>
        <w:t>, follow the instruction and intall the software.</w:t>
      </w:r>
    </w:p>
    <w:p w14:paraId="739224BD" w14:textId="4431C6ED" w:rsidR="006A37A7" w:rsidRPr="00D644A3" w:rsidRDefault="006A37A7" w:rsidP="00D644A3">
      <w:pPr>
        <w:pStyle w:val="ListParagraph"/>
        <w:numPr>
          <w:ilvl w:val="0"/>
          <w:numId w:val="14"/>
        </w:numPr>
        <w:rPr>
          <w:lang w:val="en-AU"/>
        </w:rPr>
      </w:pPr>
      <w:r w:rsidRPr="00D644A3">
        <w:rPr>
          <w:lang w:val="en-AU"/>
        </w:rPr>
        <w:t>Once install</w:t>
      </w:r>
      <w:r w:rsidR="001E73FD" w:rsidRPr="00D644A3">
        <w:rPr>
          <w:lang w:val="en-AU"/>
        </w:rPr>
        <w:t xml:space="preserve">ed, </w:t>
      </w:r>
      <w:r w:rsidR="00D644A3" w:rsidRPr="00D644A3">
        <w:rPr>
          <w:lang w:val="en-AU"/>
        </w:rPr>
        <w:t>open the software, click on the + icon and choose “Open existing PhoneGap project”</w:t>
      </w:r>
      <w:r w:rsidR="00D644A3" w:rsidRPr="00D644A3">
        <w:rPr>
          <w:lang w:val="en-AU"/>
        </w:rPr>
        <w:br/>
      </w:r>
      <w:r w:rsidR="00D644A3">
        <w:rPr>
          <w:noProof/>
          <w:lang w:val="en-GB"/>
        </w:rPr>
        <w:drawing>
          <wp:inline distT="0" distB="0" distL="0" distR="0" wp14:anchorId="603F7276" wp14:editId="0B042340">
            <wp:extent cx="4011507" cy="2161540"/>
            <wp:effectExtent l="0" t="0" r="1905" b="0"/>
            <wp:docPr id="11" name="Picture 11" descr="/Users/binhle/Dropbox/Screenshots/Screenshot 2017-10-03 13.3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inhle/Dropbox/Screenshots/Screenshot 2017-10-03 13.37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25" cy="216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4A3">
        <w:rPr>
          <w:lang w:val="en-AU"/>
        </w:rPr>
        <w:br/>
      </w:r>
    </w:p>
    <w:p w14:paraId="38C90FE3" w14:textId="51327C26" w:rsidR="00D644A3" w:rsidRDefault="00D644A3" w:rsidP="00D644A3">
      <w:pPr>
        <w:pStyle w:val="ListParagraph"/>
        <w:numPr>
          <w:ilvl w:val="0"/>
          <w:numId w:val="14"/>
        </w:numPr>
        <w:rPr>
          <w:lang w:val="en-AU"/>
        </w:rPr>
      </w:pPr>
      <w:r w:rsidRPr="00D644A3">
        <w:rPr>
          <w:lang w:val="en-AU"/>
        </w:rPr>
        <w:t xml:space="preserve">Choose the </w:t>
      </w:r>
      <w:r>
        <w:rPr>
          <w:lang w:val="en-AU"/>
        </w:rPr>
        <w:t xml:space="preserve">copied directory </w:t>
      </w:r>
      <w:r w:rsidRPr="00D644A3">
        <w:rPr>
          <w:b/>
          <w:lang w:val="en-AU"/>
        </w:rPr>
        <w:t>education_app</w:t>
      </w:r>
      <w:r>
        <w:rPr>
          <w:lang w:val="en-AU"/>
        </w:rPr>
        <w:t xml:space="preserve"> in htdocs, the you will see the following</w:t>
      </w:r>
      <w:r>
        <w:rPr>
          <w:lang w:val="en-AU"/>
        </w:rPr>
        <w:br/>
      </w:r>
      <w:r>
        <w:rPr>
          <w:noProof/>
          <w:lang w:val="en-GB"/>
        </w:rPr>
        <w:drawing>
          <wp:inline distT="0" distB="0" distL="0" distR="0" wp14:anchorId="4E6BAF69" wp14:editId="4F283B30">
            <wp:extent cx="4369435" cy="1813528"/>
            <wp:effectExtent l="0" t="0" r="0" b="0"/>
            <wp:docPr id="12" name="Picture 12" descr="/Users/binhle/Dropbox/Screenshots/Screenshot 2017-10-03 13.3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inhle/Dropbox/Screenshots/Screenshot 2017-10-03 13.38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83" cy="181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890">
        <w:rPr>
          <w:lang w:val="en-AU"/>
        </w:rPr>
        <w:br/>
      </w:r>
    </w:p>
    <w:p w14:paraId="3B90BF7A" w14:textId="7B5414BF" w:rsidR="00D644A3" w:rsidRDefault="00DB6890" w:rsidP="00D644A3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 xml:space="preserve">Make sure the icon </w:t>
      </w:r>
      <w:r>
        <w:rPr>
          <w:noProof/>
          <w:lang w:val="en-GB"/>
        </w:rPr>
        <w:drawing>
          <wp:inline distT="0" distB="0" distL="0" distR="0" wp14:anchorId="75CAF5CA" wp14:editId="48E696C2">
            <wp:extent cx="368935" cy="292364"/>
            <wp:effectExtent l="0" t="0" r="12065" b="12700"/>
            <wp:docPr id="13" name="Picture 13" descr="/Users/binhle/Dropbox/Screenshots/Screenshot 2017-10-03 13.4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inhle/Dropbox/Screenshots/Screenshot 2017-10-03 13.40.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1" cy="2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is green and the server running</w:t>
      </w:r>
      <w:r>
        <w:rPr>
          <w:lang w:val="en-AU"/>
        </w:rPr>
        <w:br/>
      </w:r>
      <w:r>
        <w:rPr>
          <w:noProof/>
          <w:lang w:val="en-GB"/>
        </w:rPr>
        <w:drawing>
          <wp:inline distT="0" distB="0" distL="0" distR="0" wp14:anchorId="6EA66317" wp14:editId="5BAC4807">
            <wp:extent cx="4876800" cy="736600"/>
            <wp:effectExtent l="0" t="0" r="0" b="0"/>
            <wp:docPr id="14" name="Picture 14" descr="/Users/binhle/Dropbox/Screenshots/Screenshot 2017-10-03 13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inhle/Dropbox/Screenshots/Screenshot 2017-10-03 13.40.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BEE" w14:textId="587BB732" w:rsidR="00706F52" w:rsidRDefault="00706F52" w:rsidP="00D644A3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lastRenderedPageBreak/>
        <w:t>Make sure your desktop/laptop and your mobile app is connected to the same LAN network</w:t>
      </w:r>
    </w:p>
    <w:p w14:paraId="6617AE44" w14:textId="77777777" w:rsidR="00D471D6" w:rsidRDefault="00D471D6" w:rsidP="00D471D6">
      <w:pPr>
        <w:rPr>
          <w:lang w:val="en-AU"/>
        </w:rPr>
      </w:pPr>
    </w:p>
    <w:p w14:paraId="3026BDD5" w14:textId="0883F9E2" w:rsidR="00D471D6" w:rsidRDefault="00D471D6" w:rsidP="00D471D6">
      <w:pPr>
        <w:rPr>
          <w:lang w:val="en-AU"/>
        </w:rPr>
      </w:pPr>
      <w:r>
        <w:rPr>
          <w:lang w:val="en-AU"/>
        </w:rPr>
        <w:t>On mobile</w:t>
      </w:r>
      <w:r w:rsidR="00F73268">
        <w:rPr>
          <w:lang w:val="en-AU"/>
        </w:rPr>
        <w:t xml:space="preserve">, </w:t>
      </w:r>
      <w:r w:rsidR="005040FC">
        <w:rPr>
          <w:lang w:val="en-AU"/>
        </w:rPr>
        <w:t>install</w:t>
      </w:r>
      <w:r w:rsidR="00A244D7">
        <w:rPr>
          <w:lang w:val="en-AU"/>
        </w:rPr>
        <w:t xml:space="preserve"> PhoneGap Developer App</w:t>
      </w:r>
    </w:p>
    <w:p w14:paraId="2B2BD5EE" w14:textId="3BB1A0E6" w:rsidR="00A244D7" w:rsidRDefault="00A244D7" w:rsidP="00D471D6">
      <w:pPr>
        <w:rPr>
          <w:lang w:val="en-AU"/>
        </w:rPr>
      </w:pPr>
      <w:r>
        <w:rPr>
          <w:noProof/>
          <w:lang w:val="en-GB"/>
        </w:rPr>
        <w:drawing>
          <wp:inline distT="0" distB="0" distL="0" distR="0" wp14:anchorId="5A076325" wp14:editId="1115B315">
            <wp:extent cx="3526796" cy="3774440"/>
            <wp:effectExtent l="0" t="0" r="3810" b="10160"/>
            <wp:docPr id="15" name="Picture 15" descr="/Users/binhle/Downloads/IMG_3FA5A2172E7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inhle/Downloads/IMG_3FA5A2172E7E-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58" cy="37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FA6C" w14:textId="77777777" w:rsidR="0097021A" w:rsidRDefault="0097021A" w:rsidP="00D471D6">
      <w:pPr>
        <w:rPr>
          <w:lang w:val="en-AU"/>
        </w:rPr>
      </w:pPr>
    </w:p>
    <w:p w14:paraId="5430D71B" w14:textId="5F6B0A7C" w:rsidR="0097021A" w:rsidRDefault="0097021A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Once installed, open the app and make sure the IP Address is the same as </w:t>
      </w:r>
      <w:r w:rsidR="008B6261">
        <w:rPr>
          <w:lang w:val="en-AU"/>
        </w:rPr>
        <w:t>you see on desktop/laptop</w:t>
      </w:r>
      <w:r w:rsidR="003945D6">
        <w:rPr>
          <w:lang w:val="en-AU"/>
        </w:rPr>
        <w:t>, then click connect.</w:t>
      </w:r>
      <w:r w:rsidR="002A1F2B">
        <w:rPr>
          <w:lang w:val="en-AU"/>
        </w:rPr>
        <w:t xml:space="preserve"> You will see the app is now ready for you.</w:t>
      </w:r>
    </w:p>
    <w:p w14:paraId="4A99341B" w14:textId="0F352941" w:rsidR="00FD1C31" w:rsidRPr="00494EC9" w:rsidRDefault="00FD1C31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To make change to the app, simple change the code in </w:t>
      </w:r>
      <w:r w:rsidR="002D204E" w:rsidRPr="002D204E">
        <w:rPr>
          <w:b/>
          <w:lang w:val="en-AU"/>
        </w:rPr>
        <w:t>education_app/www</w:t>
      </w:r>
    </w:p>
    <w:p w14:paraId="3CFA9EA2" w14:textId="7BB583FF" w:rsidR="00494EC9" w:rsidRDefault="00494EC9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To debug, HTML, CSS, Javascript, open browser and go to </w:t>
      </w:r>
      <w:hyperlink r:id="rId26" w:history="1">
        <w:r w:rsidR="00981AAB" w:rsidRPr="004E059E">
          <w:rPr>
            <w:rStyle w:val="Hyperlink"/>
            <w:lang w:val="en-AU"/>
          </w:rPr>
          <w:t>http://localhost/education_app/www</w:t>
        </w:r>
      </w:hyperlink>
    </w:p>
    <w:p w14:paraId="534D8A98" w14:textId="77777777" w:rsidR="00981AAB" w:rsidRPr="0097021A" w:rsidRDefault="00981AAB" w:rsidP="00D56EFC">
      <w:pPr>
        <w:pStyle w:val="ListParagraph"/>
        <w:rPr>
          <w:lang w:val="en-AU"/>
        </w:rPr>
      </w:pPr>
      <w:bookmarkStart w:id="0" w:name="_GoBack"/>
      <w:bookmarkEnd w:id="0"/>
    </w:p>
    <w:p w14:paraId="39DD204B" w14:textId="77777777" w:rsidR="006A37A7" w:rsidRPr="006A37A7" w:rsidRDefault="006A37A7" w:rsidP="005E5F80">
      <w:pPr>
        <w:rPr>
          <w:lang w:val="en-AU"/>
        </w:rPr>
      </w:pPr>
    </w:p>
    <w:p w14:paraId="46625F57" w14:textId="77777777" w:rsidR="006A37A7" w:rsidRPr="005E5F80" w:rsidRDefault="006A37A7" w:rsidP="005E5F80">
      <w:pPr>
        <w:rPr>
          <w:lang w:val="en-AU"/>
        </w:rPr>
      </w:pPr>
    </w:p>
    <w:sectPr w:rsidR="006A37A7" w:rsidRPr="005E5F80">
      <w:footerReference w:type="default" r:id="rId27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BD51E8" w14:textId="77777777" w:rsidR="005221F8" w:rsidRDefault="005221F8">
      <w:pPr>
        <w:spacing w:after="0" w:line="240" w:lineRule="auto"/>
      </w:pPr>
      <w:r>
        <w:separator/>
      </w:r>
    </w:p>
  </w:endnote>
  <w:endnote w:type="continuationSeparator" w:id="0">
    <w:p w14:paraId="12B43EEF" w14:textId="77777777" w:rsidR="005221F8" w:rsidRDefault="00522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D91E36" w14:textId="77777777" w:rsidR="00892872" w:rsidRDefault="00B3204C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D56EFC">
          <w:rPr>
            <w:noProof/>
            <w:lang w:val="en-GB" w:bidi="en-GB"/>
          </w:rPr>
          <w:t>6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798736" w14:textId="77777777" w:rsidR="005221F8" w:rsidRDefault="005221F8">
      <w:pPr>
        <w:spacing w:after="0" w:line="240" w:lineRule="auto"/>
      </w:pPr>
      <w:r>
        <w:separator/>
      </w:r>
    </w:p>
  </w:footnote>
  <w:footnote w:type="continuationSeparator" w:id="0">
    <w:p w14:paraId="1A78FBF6" w14:textId="77777777" w:rsidR="005221F8" w:rsidRDefault="00522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CF1B88"/>
    <w:multiLevelType w:val="hybridMultilevel"/>
    <w:tmpl w:val="C220D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54D75"/>
    <w:multiLevelType w:val="hybridMultilevel"/>
    <w:tmpl w:val="7D828B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754B8"/>
    <w:multiLevelType w:val="hybridMultilevel"/>
    <w:tmpl w:val="88F8F9B6"/>
    <w:lvl w:ilvl="0" w:tplc="31CA73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DD6C91"/>
    <w:multiLevelType w:val="hybridMultilevel"/>
    <w:tmpl w:val="5D5AE1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2B58BB"/>
    <w:multiLevelType w:val="hybridMultilevel"/>
    <w:tmpl w:val="988834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2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06"/>
    <w:rsid w:val="00033224"/>
    <w:rsid w:val="001A495E"/>
    <w:rsid w:val="001E73FD"/>
    <w:rsid w:val="002A1F2B"/>
    <w:rsid w:val="002A4CAA"/>
    <w:rsid w:val="002D204E"/>
    <w:rsid w:val="003945D6"/>
    <w:rsid w:val="003C3AB1"/>
    <w:rsid w:val="00494EC9"/>
    <w:rsid w:val="005040FC"/>
    <w:rsid w:val="005221F8"/>
    <w:rsid w:val="005E5F80"/>
    <w:rsid w:val="006A37A7"/>
    <w:rsid w:val="00706F52"/>
    <w:rsid w:val="00805BB3"/>
    <w:rsid w:val="00813EDE"/>
    <w:rsid w:val="00847AA7"/>
    <w:rsid w:val="00877204"/>
    <w:rsid w:val="00892872"/>
    <w:rsid w:val="008B6261"/>
    <w:rsid w:val="008C7E4B"/>
    <w:rsid w:val="0097021A"/>
    <w:rsid w:val="00981AAB"/>
    <w:rsid w:val="009B412F"/>
    <w:rsid w:val="009C145E"/>
    <w:rsid w:val="009D5D92"/>
    <w:rsid w:val="00A10934"/>
    <w:rsid w:val="00A244D7"/>
    <w:rsid w:val="00B3204C"/>
    <w:rsid w:val="00B9580D"/>
    <w:rsid w:val="00BB0D01"/>
    <w:rsid w:val="00BB1FBD"/>
    <w:rsid w:val="00BE7131"/>
    <w:rsid w:val="00BF140E"/>
    <w:rsid w:val="00C240C3"/>
    <w:rsid w:val="00CD4DE0"/>
    <w:rsid w:val="00CF0942"/>
    <w:rsid w:val="00D471D6"/>
    <w:rsid w:val="00D47E50"/>
    <w:rsid w:val="00D56EFC"/>
    <w:rsid w:val="00D644A3"/>
    <w:rsid w:val="00D96FAA"/>
    <w:rsid w:val="00DB6890"/>
    <w:rsid w:val="00DF6AA2"/>
    <w:rsid w:val="00E56C79"/>
    <w:rsid w:val="00E82C11"/>
    <w:rsid w:val="00EB1E06"/>
    <w:rsid w:val="00F24F90"/>
    <w:rsid w:val="00F35125"/>
    <w:rsid w:val="00F73268"/>
    <w:rsid w:val="00FB27B8"/>
    <w:rsid w:val="00FD1C31"/>
    <w:rsid w:val="00FE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30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9D5D92"/>
    <w:rPr>
      <w:color w:val="36A3B8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F24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apachefriends.org/index.html" TargetMode="External"/><Relationship Id="rId20" Type="http://schemas.openxmlformats.org/officeDocument/2006/relationships/hyperlink" Target="https://phonegap.com/getstarted/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hyperlink" Target="http://localhost/education_app/www" TargetMode="Externa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localhost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localhost/education_api/university.php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chrome.google.com/webstore/detail/json-viewer/gbmdgpbipfallnflgajpaliibnhdgobh/related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meluke/ISYS2048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inhle/Library/Containers/com.microsoft.Word/Data/Library/Caches/2057/TM10002077/Cata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2D6"/>
    <w:rsid w:val="00DE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22BF72427B2F4D9A09E148B87CA3AC">
    <w:name w:val="5422BF72427B2F4D9A09E148B87CA3AC"/>
  </w:style>
  <w:style w:type="paragraph" w:customStyle="1" w:styleId="1DA821D494395440880CD60CA20FECE4">
    <w:name w:val="1DA821D494395440880CD60CA20FECE4"/>
  </w:style>
  <w:style w:type="paragraph" w:customStyle="1" w:styleId="1F94796C694E0A44B0D72DAB72CBADA1">
    <w:name w:val="1F94796C694E0A44B0D72DAB72CBADA1"/>
  </w:style>
  <w:style w:type="paragraph" w:customStyle="1" w:styleId="E05A5D9BD2837249A0A15FBA5A66F14A">
    <w:name w:val="E05A5D9BD2837249A0A15FBA5A66F14A"/>
  </w:style>
  <w:style w:type="paragraph" w:customStyle="1" w:styleId="4C5C9E0B5675B44DB45A6F1EBD6D10D4">
    <w:name w:val="4C5C9E0B5675B44DB45A6F1EBD6D10D4"/>
  </w:style>
  <w:style w:type="paragraph" w:customStyle="1" w:styleId="3C0878A37A1CBF4C9A4D0E3806368911">
    <w:name w:val="3C0878A37A1CBF4C9A4D0E3806368911"/>
  </w:style>
  <w:style w:type="paragraph" w:customStyle="1" w:styleId="F39D12845D6AED4F8BFC1C929E6EE61A">
    <w:name w:val="F39D12845D6AED4F8BFC1C929E6EE6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Catalog.dotx</Template>
  <TotalTime>29</TotalTime>
  <Pages>6</Pages>
  <Words>489</Words>
  <Characters>2792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Chon Nhut Le</dc:creator>
  <cp:keywords/>
  <dc:description/>
  <cp:lastModifiedBy>Binh Chon Nhut Le</cp:lastModifiedBy>
  <cp:revision>54</cp:revision>
  <dcterms:created xsi:type="dcterms:W3CDTF">2017-10-03T02:00:00Z</dcterms:created>
  <dcterms:modified xsi:type="dcterms:W3CDTF">2017-10-03T02:55:00Z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